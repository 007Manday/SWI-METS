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Bullion Assay and Custody</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HM-PRC-VXX-PRO217</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Bullion Assay and Custody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HM-PRC-VXX-PRO217</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Register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6</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bullion assay and custody at the Mt. Morgan processing plant. It is the procedure that the 6 hazard analyses and 5 work instructions in register area 306 sit under.</w:t>
      </w:r>
    </w:p>
    <w:p w:rsidR="004A07EF" w:rsidRDefault="00851205" w:rsidP="000775D7">
      <w:r w:rsidRPr="00D06550">
        <w:t xml:space="preserve">Bullion assay and custody - bullion sample preparation by rolling, cupellation, micro balance operation, prill weighing and assay calculation, sample custody and reconciliation, and hot work in the bullion area.</w:t>
      </w:r>
    </w:p>
    <w:p w:rsidR="004A07EF" w:rsidRDefault="00851205" w:rsidP="000775D7">
      <w:r w:rsidRPr="00D06550">
        <w:t xml:space="preserve">Document details:</w:t>
      </w:r>
    </w:p>
    <w:p w:rsidR="00EC09F3" w:rsidRPr="000775D7" w:rsidRDefault="007C601B" w:rsidP="00FB3D69">
      <w:pPr>
        <w:pStyle w:val="Bulletpoints"/>
      </w:pPr>
      <w:r w:rsidRPr="000775D7">
        <w:t xml:space="preserve">Register area: 306 Bullion Assay, on tabs JSEA_LAB and SWI-LAB</w:t>
      </w:r>
    </w:p>
    <w:p w:rsidR="00EC09F3" w:rsidRPr="000775D7" w:rsidRDefault="007C601B" w:rsidP="00FB3D69">
      <w:pPr>
        <w:pStyle w:val="Bulletpoints"/>
      </w:pPr>
      <w:r w:rsidRPr="000775D7">
        <w:t xml:space="preserve">Hazard analyses beneath: 6 (JSEA-PRO-LAB-306-001 to -006)</w:t>
      </w:r>
    </w:p>
    <w:p w:rsidR="00EC09F3" w:rsidRPr="000775D7" w:rsidRDefault="007C601B" w:rsidP="00FB3D69">
      <w:pPr>
        <w:pStyle w:val="Bulletpoints"/>
      </w:pPr>
      <w:r w:rsidRPr="000775D7">
        <w:t xml:space="preserve">Work instructions beneath: 5</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An accounting or reconciliation error that hides a real metal loss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Sample Preparation by Rolling - Bullion Roller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Cupellation of Bullion Samples - Muffle Furnace SF-3-SD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Micro Balance Operation and Verification - BM-22, 5.1 g x 0.001 mg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Prill Weighing, Assay Calculation and Reporting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Sample Custody, Safe Storage and Reconciliation - Safe NV1</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Hot Work in the Bullion Assay Area - Furnace, Tongs, Blocks and PPE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306-001  Bullion Sample Preparation by Rolling - Bullion Roller</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306-002  Cupellation of Bullion Samples - Muffle Furnace SF-3-SD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306-003  Micro Balance Operation and Verification - BM-22, 5.1 g x 0.001 mg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session; verification before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306-004  Prill Weighing, Assay Calculation and Reporting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306-005  Bullion Sample Custody, Safe Storage and Reconciliation - Safe NV1</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 continuously.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306-006  Hot Work in the Bullion Assay Area - Furnace, Tongs, Blocks and PPE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furnace operation.</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Register Traceability</w:t>
      </w:r>
      <w:bookmarkEnd w:id="9012"/>
    </w:p>
    <w:p w:rsidR="004A07EF" w:rsidRDefault="00851205" w:rsidP="000775D7">
      <w:r w:rsidRPr="00D06550">
        <w:t xml:space="preserve">The three-digit suffix is shared between the two registers, so SWI-PRO-LAB-306-011 is the work instruction for JSEA-PRO-LAB-306-011.</w:t>
      </w:r>
    </w:p>
    <w:p w:rsidR="004A07EF" w:rsidRDefault="00851205" w:rsidP="000775D7">
      <w:r w:rsidRPr="00D06550">
        <w:t xml:space="preserve">Registers: HM-MMM-WHS-REG-JSEA-PRO-updated_10.xlsx tab JSEA_LAB, and HM-MMM-WHS-REG-XXX-R00-SWI-SWMS.xlsx tab SWI-LAB. GGT working masters are MM-4034-033-OR-03-JSEA-Register-RevF.xlsx and MM-4034-033-OR-03-SWI-Register-RevF.xlsx.</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Register lines in area 306</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 Register lines are on tabs JSEA_LAB and SWI-LAB (Section 8).</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Bullion Sample Preparation by Rolling - Bullion Roller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KBK-MIR-LAB-WET-SOP-057 Rolling Sampel Bullion; ILS quote Q0023979: bullion roller</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Cupellation of Bullion Samples - Muffle Furnace SF-3-SD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muffle furnace SF-3-SD 3 L, bullion blocks 10-place, tongs and forceps. No cupellation procedure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Micro Balance Operation and Verification - BM-22, 5.1 g x 0.001 mg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balance verification SOPs are the pattern; ILS quote Q0023979: micro balance BM-22, 5.1 g x 0.001 mg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Prill Weighing, Assay Calculation and Reporting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prill weighing or bullion assay calculation method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Bullion Sample Custody, Safe Storage and Reconciliation - Safe NV1</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 NV1 single shelf. No custody or reconciliation procedure held  |  [11 Aug 2026] KBK MET SOP-0044 Pengiriman Bullion covers bullion custody, packing, documentation and handover. The safe storage and reconciliation half still has to be added.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Hot Work in the Bullion Assay Area - Furnace, Tongs, Blocks and PPE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hot work procedure held for the bullion assay area</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HM-PRC-VXX-PRO217_Bullion Assay and Custody</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Bullion Assay and Custody</w:t>
          </w:r>
        </w:p>
      </w:tc>
    </w:tr>
  </w:tbl>
  <w:p w14:paraId="55C94DC3" w14:textId="3CE86BB5" w:rsidR="00054C04" w:rsidRDefault="005D0398" w:rsidP="00054C04">
    <w:pPr>
      <w:pStyle w:val="Header"/>
      <w:jc w:val="right"/>
    </w:pPr>
    <w:r w:rsidRPr="005D0398">
      <w:rPr>
        <w:sz w:val="18"/>
        <w:szCs w:val="20"/>
      </w:rPr>
      <w:t xml:space="preserve">HM-PRC-VXX-PRO217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HM-PRC-VXX-PRO217 - Bullion Assay and Custody</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